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5878" w14:textId="47D1CCBA" w:rsidR="005064EC" w:rsidRPr="005064EC" w:rsidRDefault="005064EC" w:rsidP="005064EC">
      <w:pPr>
        <w:rPr>
          <w:b/>
          <w:bCs/>
        </w:rPr>
      </w:pPr>
      <w:r w:rsidRPr="005064EC">
        <w:rPr>
          <w:b/>
          <w:bCs/>
        </w:rPr>
        <w:t xml:space="preserve">Git Hub Link: </w:t>
      </w:r>
    </w:p>
    <w:p w14:paraId="33E89A1C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</w:rPr>
        <w:t>Database Username:  </w:t>
      </w:r>
    </w:p>
    <w:p w14:paraId="7D6CE595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  <w:lang w:val="en-GB"/>
        </w:rPr>
        <w:t xml:space="preserve">Database Password: </w:t>
      </w:r>
    </w:p>
    <w:p w14:paraId="55B074EC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  <w:lang w:val="en-GB"/>
        </w:rPr>
        <w:t xml:space="preserve">Admin Username: </w:t>
      </w:r>
    </w:p>
    <w:p w14:paraId="6D825BDF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  <w:lang w:val="en-GB"/>
        </w:rPr>
        <w:t xml:space="preserve">Admin Password: </w:t>
      </w:r>
    </w:p>
    <w:p w14:paraId="3D0B678F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  <w:lang w:val="en-GB"/>
        </w:rPr>
        <w:t xml:space="preserve">Customer username: </w:t>
      </w:r>
    </w:p>
    <w:p w14:paraId="7990A200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  <w:lang w:val="en-GB"/>
        </w:rPr>
        <w:t>Customer password:</w:t>
      </w:r>
    </w:p>
    <w:p w14:paraId="1C431960" w14:textId="77777777" w:rsidR="005064EC" w:rsidRDefault="005064EC" w:rsidP="005064EC">
      <w:pPr>
        <w:rPr>
          <w:b/>
          <w:bCs/>
        </w:rPr>
      </w:pPr>
    </w:p>
    <w:p w14:paraId="5D472B9D" w14:textId="77777777" w:rsidR="005064EC" w:rsidRDefault="005064EC" w:rsidP="005064EC">
      <w:pPr>
        <w:rPr>
          <w:b/>
          <w:bCs/>
        </w:rPr>
      </w:pPr>
    </w:p>
    <w:p w14:paraId="0A234A81" w14:textId="55313EE8" w:rsidR="005064EC" w:rsidRPr="005064EC" w:rsidRDefault="005064EC" w:rsidP="005064EC">
      <w:r w:rsidRPr="005064EC">
        <w:rPr>
          <w:b/>
          <w:bCs/>
        </w:rPr>
        <w:t>Sushi &amp; Sashimi Restaurant Web App Development Report</w:t>
      </w:r>
    </w:p>
    <w:p w14:paraId="06EDFBE0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</w:rPr>
        <w:t>Project Overview</w:t>
      </w:r>
    </w:p>
    <w:p w14:paraId="72E47F03" w14:textId="77777777" w:rsidR="005064EC" w:rsidRPr="005064EC" w:rsidRDefault="005064EC" w:rsidP="005064EC">
      <w:r w:rsidRPr="005064EC">
        <w:t>This project involved creating an online ordering platform for a Sushi &amp; Sashimi restaurant. The web application was developed using ASP.NET Core with Razor Pages, C#, and MSSQL. The goal was to ensure seamless navigation, secure authentication, and efficient database management.</w:t>
      </w:r>
    </w:p>
    <w:p w14:paraId="42E99099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</w:rPr>
        <w:t>Development Breakdown</w:t>
      </w:r>
    </w:p>
    <w:p w14:paraId="155D16D3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</w:rPr>
        <w:t>Sprint 1: Initial Setup &amp; UI Development</w:t>
      </w:r>
    </w:p>
    <w:p w14:paraId="2F415CF1" w14:textId="77777777" w:rsidR="005064EC" w:rsidRPr="005064EC" w:rsidRDefault="005064EC" w:rsidP="005064EC">
      <w:pPr>
        <w:numPr>
          <w:ilvl w:val="0"/>
          <w:numId w:val="2"/>
        </w:numPr>
      </w:pPr>
      <w:r w:rsidRPr="005064EC">
        <w:t>Created the ASP.NET Core project in Visual Studio 2022.</w:t>
      </w:r>
    </w:p>
    <w:p w14:paraId="79975D8B" w14:textId="77777777" w:rsidR="005064EC" w:rsidRPr="005064EC" w:rsidRDefault="005064EC" w:rsidP="005064EC">
      <w:pPr>
        <w:numPr>
          <w:ilvl w:val="0"/>
          <w:numId w:val="2"/>
        </w:numPr>
      </w:pPr>
      <w:r w:rsidRPr="005064EC">
        <w:t>Established a private GitHub repository and invited the tutor.</w:t>
      </w:r>
    </w:p>
    <w:p w14:paraId="3EEC8F16" w14:textId="77777777" w:rsidR="005064EC" w:rsidRPr="005064EC" w:rsidRDefault="005064EC" w:rsidP="005064EC">
      <w:pPr>
        <w:numPr>
          <w:ilvl w:val="0"/>
          <w:numId w:val="2"/>
        </w:numPr>
      </w:pPr>
      <w:r w:rsidRPr="005064EC">
        <w:t>Developed a structured layout page to maintain design consistency.</w:t>
      </w:r>
    </w:p>
    <w:p w14:paraId="143A26EC" w14:textId="77777777" w:rsidR="005064EC" w:rsidRPr="005064EC" w:rsidRDefault="005064EC" w:rsidP="005064EC">
      <w:pPr>
        <w:numPr>
          <w:ilvl w:val="0"/>
          <w:numId w:val="2"/>
        </w:numPr>
      </w:pPr>
      <w:r w:rsidRPr="005064EC">
        <w:t>Designed primary pages, including Home, Menu, and Contact.</w:t>
      </w:r>
    </w:p>
    <w:p w14:paraId="15F3DCBE" w14:textId="77777777" w:rsidR="005064EC" w:rsidRPr="005064EC" w:rsidRDefault="005064EC" w:rsidP="005064EC">
      <w:pPr>
        <w:numPr>
          <w:ilvl w:val="0"/>
          <w:numId w:val="2"/>
        </w:numPr>
      </w:pPr>
      <w:r w:rsidRPr="005064EC">
        <w:t>Used Bootstrap to improve responsiveness.</w:t>
      </w:r>
    </w:p>
    <w:p w14:paraId="4768108F" w14:textId="77777777" w:rsidR="005064EC" w:rsidRPr="005064EC" w:rsidRDefault="005064EC" w:rsidP="005064EC">
      <w:r w:rsidRPr="005064EC">
        <w:rPr>
          <w:b/>
          <w:bCs/>
        </w:rPr>
        <w:t>Challenges Faced:</w:t>
      </w:r>
    </w:p>
    <w:p w14:paraId="7E5005E0" w14:textId="77777777" w:rsidR="005064EC" w:rsidRPr="005064EC" w:rsidRDefault="005064EC" w:rsidP="005064EC">
      <w:pPr>
        <w:numPr>
          <w:ilvl w:val="0"/>
          <w:numId w:val="3"/>
        </w:numPr>
      </w:pPr>
      <w:r w:rsidRPr="005064EC">
        <w:t>Ensuring a fluid and intuitive design layout.</w:t>
      </w:r>
    </w:p>
    <w:p w14:paraId="5EFE70F6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</w:rPr>
        <w:t>Sprint 2: Database &amp; Authentication Integration</w:t>
      </w:r>
    </w:p>
    <w:p w14:paraId="624080AE" w14:textId="77777777" w:rsidR="005064EC" w:rsidRPr="005064EC" w:rsidRDefault="005064EC" w:rsidP="005064EC">
      <w:pPr>
        <w:numPr>
          <w:ilvl w:val="0"/>
          <w:numId w:val="4"/>
        </w:numPr>
      </w:pPr>
      <w:r w:rsidRPr="005064EC">
        <w:t>Connected the web application to an MSSQL database.</w:t>
      </w:r>
    </w:p>
    <w:p w14:paraId="5F9581F4" w14:textId="77777777" w:rsidR="005064EC" w:rsidRPr="005064EC" w:rsidRDefault="005064EC" w:rsidP="005064EC">
      <w:pPr>
        <w:numPr>
          <w:ilvl w:val="0"/>
          <w:numId w:val="4"/>
        </w:numPr>
      </w:pPr>
      <w:r w:rsidRPr="005064EC">
        <w:t>Implemented authentication for both admin and customers.</w:t>
      </w:r>
    </w:p>
    <w:p w14:paraId="05A75951" w14:textId="77777777" w:rsidR="005064EC" w:rsidRPr="005064EC" w:rsidRDefault="005064EC" w:rsidP="005064EC">
      <w:pPr>
        <w:numPr>
          <w:ilvl w:val="0"/>
          <w:numId w:val="4"/>
        </w:numPr>
      </w:pPr>
      <w:r w:rsidRPr="005064EC">
        <w:lastRenderedPageBreak/>
        <w:t>Developed CRUD functionality for restaurant menu management.</w:t>
      </w:r>
    </w:p>
    <w:p w14:paraId="001A2C95" w14:textId="77777777" w:rsidR="005064EC" w:rsidRPr="005064EC" w:rsidRDefault="005064EC" w:rsidP="005064EC">
      <w:pPr>
        <w:numPr>
          <w:ilvl w:val="0"/>
          <w:numId w:val="4"/>
        </w:numPr>
      </w:pPr>
      <w:r w:rsidRPr="005064EC">
        <w:t>Conducted initial testing for form validation and navigation.</w:t>
      </w:r>
    </w:p>
    <w:p w14:paraId="072CED6E" w14:textId="77777777" w:rsidR="005064EC" w:rsidRPr="005064EC" w:rsidRDefault="005064EC" w:rsidP="005064EC">
      <w:r w:rsidRPr="005064EC">
        <w:rPr>
          <w:b/>
          <w:bCs/>
        </w:rPr>
        <w:t>Challenges Faced:</w:t>
      </w:r>
    </w:p>
    <w:p w14:paraId="619D4943" w14:textId="77777777" w:rsidR="005064EC" w:rsidRPr="005064EC" w:rsidRDefault="005064EC" w:rsidP="005064EC">
      <w:pPr>
        <w:numPr>
          <w:ilvl w:val="0"/>
          <w:numId w:val="5"/>
        </w:numPr>
      </w:pPr>
      <w:r w:rsidRPr="005064EC">
        <w:t>Debugging authentication and ensuring proper user roles.</w:t>
      </w:r>
    </w:p>
    <w:p w14:paraId="6A106F50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</w:rPr>
        <w:t>Sprint 3: Optimization &amp; Final Testing</w:t>
      </w:r>
    </w:p>
    <w:p w14:paraId="138B34C5" w14:textId="77777777" w:rsidR="005064EC" w:rsidRPr="005064EC" w:rsidRDefault="005064EC" w:rsidP="005064EC">
      <w:pPr>
        <w:numPr>
          <w:ilvl w:val="0"/>
          <w:numId w:val="6"/>
        </w:numPr>
      </w:pPr>
      <w:r w:rsidRPr="005064EC">
        <w:t>Optimized database queries to enhance performance.</w:t>
      </w:r>
    </w:p>
    <w:p w14:paraId="5E7421D6" w14:textId="77777777" w:rsidR="005064EC" w:rsidRPr="005064EC" w:rsidRDefault="005064EC" w:rsidP="005064EC">
      <w:pPr>
        <w:numPr>
          <w:ilvl w:val="0"/>
          <w:numId w:val="6"/>
        </w:numPr>
      </w:pPr>
      <w:r w:rsidRPr="005064EC">
        <w:t xml:space="preserve">Improved UI with refined styling and user </w:t>
      </w:r>
      <w:proofErr w:type="gramStart"/>
      <w:r w:rsidRPr="005064EC">
        <w:t>experience</w:t>
      </w:r>
      <w:proofErr w:type="gramEnd"/>
      <w:r w:rsidRPr="005064EC">
        <w:t xml:space="preserve"> enhancements.</w:t>
      </w:r>
    </w:p>
    <w:p w14:paraId="2842F865" w14:textId="77777777" w:rsidR="005064EC" w:rsidRPr="005064EC" w:rsidRDefault="005064EC" w:rsidP="005064EC">
      <w:pPr>
        <w:numPr>
          <w:ilvl w:val="0"/>
          <w:numId w:val="6"/>
        </w:numPr>
      </w:pPr>
      <w:r w:rsidRPr="005064EC">
        <w:t>Integrated admin authorization for secure content management.</w:t>
      </w:r>
    </w:p>
    <w:p w14:paraId="2C3FF284" w14:textId="77777777" w:rsidR="005064EC" w:rsidRPr="005064EC" w:rsidRDefault="005064EC" w:rsidP="005064EC">
      <w:pPr>
        <w:numPr>
          <w:ilvl w:val="0"/>
          <w:numId w:val="6"/>
        </w:numPr>
      </w:pPr>
      <w:r w:rsidRPr="005064EC">
        <w:t>Conducted in-depth testing for performance, security, and cross-browser compatibility.</w:t>
      </w:r>
    </w:p>
    <w:p w14:paraId="2C4771CB" w14:textId="77777777" w:rsidR="005064EC" w:rsidRPr="005064EC" w:rsidRDefault="005064EC" w:rsidP="005064EC">
      <w:r w:rsidRPr="005064EC">
        <w:rPr>
          <w:b/>
          <w:bCs/>
        </w:rPr>
        <w:t>Challenges Faced:</w:t>
      </w:r>
    </w:p>
    <w:p w14:paraId="4BE5494B" w14:textId="77777777" w:rsidR="005064EC" w:rsidRPr="005064EC" w:rsidRDefault="005064EC" w:rsidP="005064EC">
      <w:pPr>
        <w:numPr>
          <w:ilvl w:val="0"/>
          <w:numId w:val="7"/>
        </w:numPr>
      </w:pPr>
      <w:r w:rsidRPr="005064EC">
        <w:t>Enhancing search functionality for better usability.</w:t>
      </w:r>
    </w:p>
    <w:p w14:paraId="3639A634" w14:textId="77777777" w:rsidR="005064EC" w:rsidRPr="005064EC" w:rsidRDefault="005064EC" w:rsidP="005064EC">
      <w:pPr>
        <w:rPr>
          <w:b/>
          <w:bCs/>
        </w:rPr>
      </w:pPr>
      <w:r w:rsidRPr="005064EC">
        <w:rPr>
          <w:b/>
          <w:bCs/>
        </w:rPr>
        <w:t>Testing &amp; Results</w:t>
      </w:r>
    </w:p>
    <w:p w14:paraId="5CA9D834" w14:textId="77777777" w:rsidR="005064EC" w:rsidRPr="005064EC" w:rsidRDefault="005064EC" w:rsidP="005064EC">
      <w:r w:rsidRPr="005064EC">
        <w:t>The application was tested for:</w:t>
      </w:r>
    </w:p>
    <w:p w14:paraId="7AD82F62" w14:textId="77777777" w:rsidR="005064EC" w:rsidRPr="005064EC" w:rsidRDefault="005064EC" w:rsidP="005064EC">
      <w:pPr>
        <w:numPr>
          <w:ilvl w:val="0"/>
          <w:numId w:val="8"/>
        </w:numPr>
      </w:pPr>
      <w:r w:rsidRPr="005064EC">
        <w:rPr>
          <w:b/>
          <w:bCs/>
        </w:rPr>
        <w:t>Navigation &amp; Functionality:</w:t>
      </w:r>
      <w:r w:rsidRPr="005064EC">
        <w:t xml:space="preserve"> Ensured all pages and links worked correctly.</w:t>
      </w:r>
    </w:p>
    <w:p w14:paraId="529EC367" w14:textId="77777777" w:rsidR="005064EC" w:rsidRPr="005064EC" w:rsidRDefault="005064EC" w:rsidP="005064EC">
      <w:pPr>
        <w:numPr>
          <w:ilvl w:val="0"/>
          <w:numId w:val="8"/>
        </w:numPr>
      </w:pPr>
      <w:r w:rsidRPr="005064EC">
        <w:rPr>
          <w:b/>
          <w:bCs/>
        </w:rPr>
        <w:t>Performance:</w:t>
      </w:r>
      <w:r w:rsidRPr="005064EC">
        <w:t xml:space="preserve"> Load time and database efficiency were optimized.</w:t>
      </w:r>
    </w:p>
    <w:p w14:paraId="2FBB298D" w14:textId="77777777" w:rsidR="005064EC" w:rsidRPr="005064EC" w:rsidRDefault="005064EC" w:rsidP="005064EC">
      <w:pPr>
        <w:numPr>
          <w:ilvl w:val="0"/>
          <w:numId w:val="8"/>
        </w:numPr>
      </w:pPr>
      <w:r w:rsidRPr="005064EC">
        <w:rPr>
          <w:b/>
          <w:bCs/>
        </w:rPr>
        <w:t>Security:</w:t>
      </w:r>
      <w:r w:rsidRPr="005064EC">
        <w:t xml:space="preserve"> Validated authentication and access restrictions.</w:t>
      </w:r>
    </w:p>
    <w:p w14:paraId="3A35C59D" w14:textId="77777777" w:rsidR="005064EC" w:rsidRPr="005064EC" w:rsidRDefault="005064EC" w:rsidP="005064EC">
      <w:pPr>
        <w:numPr>
          <w:ilvl w:val="0"/>
          <w:numId w:val="8"/>
        </w:numPr>
      </w:pPr>
      <w:r w:rsidRPr="005064EC">
        <w:rPr>
          <w:b/>
          <w:bCs/>
        </w:rPr>
        <w:t>Responsiveness:</w:t>
      </w:r>
      <w:r w:rsidRPr="005064EC">
        <w:t xml:space="preserve"> Confirmed mobile and desktop compatibility.</w:t>
      </w:r>
    </w:p>
    <w:p w14:paraId="3BEAE523" w14:textId="77777777" w:rsidR="005064EC" w:rsidRPr="005064EC" w:rsidRDefault="005064EC" w:rsidP="005064EC">
      <w:r w:rsidRPr="005064EC">
        <w:rPr>
          <w:b/>
          <w:bCs/>
        </w:rPr>
        <w:t>Results:</w:t>
      </w:r>
    </w:p>
    <w:p w14:paraId="3D654608" w14:textId="77777777" w:rsidR="005064EC" w:rsidRPr="005064EC" w:rsidRDefault="005064EC" w:rsidP="005064EC">
      <w:pPr>
        <w:numPr>
          <w:ilvl w:val="0"/>
          <w:numId w:val="9"/>
        </w:numPr>
      </w:pPr>
      <w:r w:rsidRPr="005064EC">
        <w:t>Successfully passed most tests with minor improvements needed in search functionality.</w:t>
      </w:r>
    </w:p>
    <w:p w14:paraId="4C485185" w14:textId="77777777" w:rsidR="00C44FF6" w:rsidRPr="005064EC" w:rsidRDefault="00C44FF6" w:rsidP="005064EC"/>
    <w:sectPr w:rsidR="00C44FF6" w:rsidRPr="00506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DA0"/>
    <w:multiLevelType w:val="multilevel"/>
    <w:tmpl w:val="ABB2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0914"/>
    <w:multiLevelType w:val="hybridMultilevel"/>
    <w:tmpl w:val="CD62E194"/>
    <w:lvl w:ilvl="0" w:tplc="36C807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D6FD6"/>
    <w:multiLevelType w:val="multilevel"/>
    <w:tmpl w:val="449C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B13C9"/>
    <w:multiLevelType w:val="multilevel"/>
    <w:tmpl w:val="5808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F6495"/>
    <w:multiLevelType w:val="multilevel"/>
    <w:tmpl w:val="CA86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72085"/>
    <w:multiLevelType w:val="multilevel"/>
    <w:tmpl w:val="89F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05E89"/>
    <w:multiLevelType w:val="multilevel"/>
    <w:tmpl w:val="149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C35A9"/>
    <w:multiLevelType w:val="multilevel"/>
    <w:tmpl w:val="8D5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D7242"/>
    <w:multiLevelType w:val="multilevel"/>
    <w:tmpl w:val="3A0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144782">
    <w:abstractNumId w:val="1"/>
  </w:num>
  <w:num w:numId="2" w16cid:durableId="890270851">
    <w:abstractNumId w:val="5"/>
  </w:num>
  <w:num w:numId="3" w16cid:durableId="676348168">
    <w:abstractNumId w:val="3"/>
  </w:num>
  <w:num w:numId="4" w16cid:durableId="288751884">
    <w:abstractNumId w:val="2"/>
  </w:num>
  <w:num w:numId="5" w16cid:durableId="2127962034">
    <w:abstractNumId w:val="7"/>
  </w:num>
  <w:num w:numId="6" w16cid:durableId="1619993965">
    <w:abstractNumId w:val="4"/>
  </w:num>
  <w:num w:numId="7" w16cid:durableId="1849562355">
    <w:abstractNumId w:val="0"/>
  </w:num>
  <w:num w:numId="8" w16cid:durableId="1506288109">
    <w:abstractNumId w:val="8"/>
  </w:num>
  <w:num w:numId="9" w16cid:durableId="2054646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4EC"/>
    <w:rsid w:val="00044785"/>
    <w:rsid w:val="00294324"/>
    <w:rsid w:val="00373974"/>
    <w:rsid w:val="005064EC"/>
    <w:rsid w:val="00532797"/>
    <w:rsid w:val="00770CC6"/>
    <w:rsid w:val="008E103D"/>
    <w:rsid w:val="00953753"/>
    <w:rsid w:val="009B55FE"/>
    <w:rsid w:val="00C44FF6"/>
    <w:rsid w:val="00D77D11"/>
    <w:rsid w:val="00DA6B84"/>
    <w:rsid w:val="00ED49BA"/>
    <w:rsid w:val="00F61461"/>
    <w:rsid w:val="00F749A6"/>
    <w:rsid w:val="0201B472"/>
    <w:rsid w:val="3ECB8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6AE7"/>
  <w15:chartTrackingRefBased/>
  <w15:docId w15:val="{BD0509B7-5591-4F35-89C6-99FC58BF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1461"/>
    <w:pPr>
      <w:spacing w:after="0" w:line="240" w:lineRule="auto"/>
    </w:pPr>
    <w:rPr>
      <w:rFonts w:eastAsiaTheme="minorHAns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1461"/>
    <w:pPr>
      <w:spacing w:line="259" w:lineRule="auto"/>
      <w:ind w:left="720"/>
      <w:contextualSpacing/>
    </w:pPr>
    <w:rPr>
      <w:rFonts w:eastAsiaTheme="minorHAnsi"/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614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7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dy%20Mane\AppData\Local\Microsoft\Windows\INetCache\IE\IIY6UN53\125285_KHALIFA_FADEL_j111098_1155015_217536473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125285_KHALIFA_FADEL_j111098_1155015_217536473[1]</Template>
  <TotalTime>7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Gidy Mane</dc:creator>
  <cp:keywords/>
  <dc:description/>
  <cp:lastModifiedBy>muragegideon2000@gmail.com</cp:lastModifiedBy>
  <cp:revision>1</cp:revision>
  <dcterms:created xsi:type="dcterms:W3CDTF">2025-03-07T16:58:00Z</dcterms:created>
  <dcterms:modified xsi:type="dcterms:W3CDTF">2025-03-07T19:13:00Z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Document.docx</vt:lpwstr>
  </property>
  <property fmtid="{D5CDD505-2E9C-101B-9397-08002B2CF9AE}" pid="3" name="TII_WORD_DOCUMENT_ID">
    <vt:lpwstr>26507526-cb45-4efc-bc00-c17f0c9e51b0</vt:lpwstr>
  </property>
</Properties>
</file>